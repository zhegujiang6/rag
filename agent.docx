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4FD71">
      <w:r>
        <w:rPr>
          <w:sz w:val="21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4587240</wp:posOffset>
            </wp:positionH>
            <wp:positionV relativeFrom="paragraph">
              <wp:posOffset>-480060</wp:posOffset>
            </wp:positionV>
            <wp:extent cx="1337945" cy="1873250"/>
            <wp:effectExtent l="0" t="0" r="3175" b="1270"/>
            <wp:wrapSquare wrapText="bothSides"/>
            <wp:docPr id="1" name="图片 1" descr="f089a4542a0bda5ebe2168e69703a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089a4542a0bda5ebe2168e69703a1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-807720</wp:posOffset>
                </wp:positionH>
                <wp:positionV relativeFrom="paragraph">
                  <wp:posOffset>8154670</wp:posOffset>
                </wp:positionV>
                <wp:extent cx="6736080" cy="288925"/>
                <wp:effectExtent l="0" t="0" r="0" b="635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925"/>
                          <a:chOff x="2509" y="13976"/>
                          <a:chExt cx="10608" cy="455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F21054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3" cy="455"/>
                            <a:chOff x="2509" y="13976"/>
                            <a:chExt cx="2703" cy="455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69232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09F0C4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B1AE85">
                                <w:pPr>
                                  <w:pStyle w:val="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default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  <w:lang w:val="en-US" w:eastAsia="zh-CN"/>
                                  </w:rPr>
                                  <w:t>软件技能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6pt;margin-top:642.1pt;height:22.75pt;width:530.4pt;z-index:251667456;mso-width-relative:page;mso-height-relative:page;" coordorigin="2509,13976" coordsize="10608,455" o:gfxdata="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wXiem3gAAAA4BAAAPAAAAAAAAAAEAIAAAACIAAABkcnMvZG93bnJl&#10;di54bWxQSwECFAAUAAAACACHTuJAz6WyjoYDAACvDAAADgAAAAAAAAABACAAAAAtAQAAZHJzL2Uy&#10;b0RvYy54bWxQSwUGAAAAAAYABgBZAQAAJQcAAAAA&#10;">
                <o:lock v:ext="edit" aspectratio="f"/>
                <v:shape id="平行四边形 61" o:spid="_x0000_s1026" o:spt="7" type="#_x0000_t7" style="position:absolute;left:5237;top:14319;flip:x;height:92;width:7880;v-text-anchor:middle;" fillcolor="#53637C" filled="t" stroked="f" coordsize="21600,21600" o:gfxdata="UEsDBAoAAAAAAIdO4kAAAAAAAAAAAAAAAAAEAAAAZHJzL1BLAwQUAAAACACHTuJA1hUQ3b4AAADc&#10;AAAADwAAAGRycy9kb3ducmV2LnhtbEVPS2vCQBC+F/wPywi91V1F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UQ3b4A&#10;AADcAAAADwAAAAAAAAABACAAAAAiAAAAZHJzL2Rvd25yZXYueG1sUEsBAhQAFAAAAAgAh07iQDMv&#10;BZ47AAAAOQAAABAAAAAAAAAAAQAgAAAADQEAAGRycy9zaGFwZXhtbC54bWxQSwUGAAAAAAYABgBb&#10;AQAAtwMAAAAA&#10;" adj="162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F210547">
                        <w:pPr>
                          <w:jc w:val="center"/>
                        </w:pPr>
                      </w:p>
                    </w:txbxContent>
                  </v:textbox>
                </v:shape>
                <v:group id="_x0000_s1026" o:spid="_x0000_s1026" o:spt="203" style="position:absolute;left:2509;top:13976;height:455;width:2703;" coordorigin="2509,13976" coordsize="2703,455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6" o:spid="_x0000_s1026" o:spt="1" style="position:absolute;left:2509;top:14001;height:410;width:1514;v-text-anchor:middle;" fillcolor="#53637C" filled="t" stroked="f" coordsize="21600,21600" o:gfxdata="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ZVq7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6923211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梯形 26" o:spid="_x0000_s1026" style="position:absolute;left:3523;top:14001;height:410;width:1689;v-text-anchor:middle;" fillcolor="#53637C" filled="t" stroked="f" coordsize="1689,410" o:gfxdata="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knbK/&#10;AAAA3AAAAA8AAAAAAAAAAQAgAAAAIgAAAGRycy9kb3ducmV2LnhtbFBLAQIUABQAAAAIAIdO4kAz&#10;LwWeOwAAADkAAAAQAAAAAAAAAAEAIAAAAA4BAABkcnMvc2hhcGV4bWwueG1sUEsFBgAAAAAGAAYA&#10;WwEAALgDAAAAAA==&#10;" path="m0,410l244,0,1444,0,1689,410xe">
                    <v:path textboxrect="0,0,1689,410"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09F0C4C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31" o:spid="_x0000_s1026" o:spt="1" style="position:absolute;left:3021;top:13976;height:455;width:1485;v-text-anchor:middle;" filled="f" stroked="f" coordsize="21600,21600" o:gfxdata="UEsDBAoAAAAAAIdO4kAAAAAAAAAAAAAAAAAEAAAAZHJzL1BLAwQUAAAACACHTuJA6d5FRroAAADc&#10;AAAADwAAAGRycy9kb3ducmV2LnhtbEVPTWsCMRC9C/0PYQq9aVYp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kVG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CB1AE85">
                          <w:pPr>
                            <w:pStyle w:val="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default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  <w:lang w:val="en-US" w:eastAsia="zh-CN"/>
                            </w:rPr>
                            <w:t>软件技能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-824865</wp:posOffset>
                </wp:positionH>
                <wp:positionV relativeFrom="paragraph">
                  <wp:posOffset>8429625</wp:posOffset>
                </wp:positionV>
                <wp:extent cx="7186295" cy="115443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7186295" cy="1154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8205C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熟悉大模型应用落地逻辑，掌握 RAG 全链路产品设计，具备知识库搭建与效果优化落地经验</w:t>
                            </w:r>
                          </w:p>
                          <w:p w14:paraId="51D7873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掌握 Multi-Agent 产品架构设计，可独立完成 Agent 角色定义、业务工作流拆解、智能路由规则设计与分支路径规划</w:t>
                            </w:r>
                          </w:p>
                          <w:p w14:paraId="30D4D2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掌握 AI 产品量化评估方法，可基于 RAGAS 等框架搭建效果评测体系，定义准确率、召回率、忠实度等核心指标，驱动产品迭代</w:t>
                            </w:r>
                          </w:p>
                          <w:p w14:paraId="0613C2D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熟练使用 Python、java，熟悉 ChromaDB、Qdrant 等向量数据库，掌握 MySQL、PostgreSQL 关系型数据库</w:t>
                            </w:r>
                          </w:p>
                          <w:p w14:paraId="39AC4EC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语言能力：CET-6 熟练阅读英文技术文献，具备英文学术写作基础。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95pt;margin-top:663.75pt;height:90.9pt;width:565.85pt;z-index:251666432;mso-width-relative:page;mso-height-relative:page;" filled="f" stroked="f" coordsize="21600,21600" o:gfxdata="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BXKf94AAAAPAQAADwAAAAAAAAABACAAAAAiAAAAZHJzL2Rvd25yZXYueG1sUEsBAhQAFAAA&#10;AAgAh07iQKhrLOSwAQAARgMAAA4AAAAAAAAAAQAgAAAALQ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28205CE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熟悉大模型应用落地逻辑，掌握 RAG 全链路产品设计，具备知识库搭建与效果优化落地经验</w:t>
                      </w:r>
                    </w:p>
                    <w:p w14:paraId="51D7873C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掌握 Multi-Agent 产品架构设计，可独立完成 Agent 角色定义、业务工作流拆解、智能路由规则设计与分支路径规划</w:t>
                      </w:r>
                    </w:p>
                    <w:p w14:paraId="30D4D271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掌握 AI 产品量化评估方法，可基于 RAGAS 等框架搭建效果评测体系，定义准确率、召回率、忠实度等核心指标，驱动产品迭代</w:t>
                      </w:r>
                    </w:p>
                    <w:p w14:paraId="0613C2DF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熟练使用 Python、java，熟悉 ChromaDB、Qdrant 等向量数据库，掌握 MySQL、PostgreSQL 关系型数据库</w:t>
                      </w:r>
                    </w:p>
                    <w:p w14:paraId="39AC4EC4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语言能力：CET-6 熟练阅读英文技术文献，具备英文学术写作基础。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-861695</wp:posOffset>
                </wp:positionH>
                <wp:positionV relativeFrom="paragraph">
                  <wp:posOffset>2489200</wp:posOffset>
                </wp:positionV>
                <wp:extent cx="6839585" cy="581850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5818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3B3FA8">
                            <w:pPr>
                              <w:pStyle w:val="4"/>
                              <w:spacing w:before="130"/>
                              <w:ind w:left="0" w:leftChars="0" w:firstLine="0" w:firstLineChars="0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智能文档检索助手（RAG 问答系统）</w:t>
                            </w:r>
                          </w:p>
                          <w:p w14:paraId="70B2D13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项目简介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：基于 RAG 技术的智能文档检索与问答系统，支持多格式文档上传、多知识库管理、语义检索和流式对话，内置 RAGAS 评测体系用于效果量化评估。</w:t>
                            </w:r>
                          </w:p>
                          <w:p w14:paraId="756D28D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技术栈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 xml:space="preserve">：Python / Streamlit / MySQL / ChromaDB / SQLAlchemy / LangChain </w:t>
                            </w:r>
                          </w:p>
                          <w:p w14:paraId="132B661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 w:hanging="36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color w:val="000000"/>
                                <w:sz w:val="19"/>
                                <w:szCs w:val="19"/>
                              </w:rPr>
                              <w:t>多格式文档解析与知识库管理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：支持 PDF、Word、TXT、Markdown 四种格式文档的解析与入库</w:t>
                            </w:r>
                          </w:p>
                          <w:p w14:paraId="5CEA11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 w:hanging="36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color w:val="000000"/>
                                <w:sz w:val="19"/>
                                <w:szCs w:val="19"/>
                              </w:rPr>
                              <w:t>RAGAS 自动化评测模块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：内置完整的 RAG 评测体系，覆盖上下文精确度、召回率、忠实度、答案相关性等 5 项核心指标</w:t>
                            </w:r>
                          </w:p>
                          <w:p w14:paraId="508D635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 w:hanging="36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color w:val="000000"/>
                                <w:sz w:val="19"/>
                                <w:szCs w:val="19"/>
                              </w:rPr>
                              <w:t>混合检索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：实现 BM25 关键词检索 + 向量语义检索的双路召回</w:t>
                            </w:r>
                          </w:p>
                          <w:p w14:paraId="7502B87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 w:hanging="36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color w:val="000000"/>
                                <w:sz w:val="19"/>
                                <w:szCs w:val="19"/>
                              </w:rPr>
                              <w:t>上下文压缩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：实现句子级语义过滤，只保留与问题相关的句子送入 LLM，减少无关上下文干扰</w:t>
                            </w:r>
                          </w:p>
                          <w:p w14:paraId="323BE62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 w:hanging="36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rFonts w:hint="eastAsia" w:ascii="Times New Roman" w:hAnsi="Times New Roman" w:eastAsia="宋体" w:cs="Times New Roman"/>
                                <w:color w:val="000000"/>
                                <w:sz w:val="19"/>
                                <w:szCs w:val="19"/>
                                <w:lang w:val="en-US" w:eastAsia="zh-CN"/>
                              </w:rPr>
                              <w:t>优化：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19"/>
                                <w:szCs w:val="19"/>
                              </w:rPr>
                              <w:t>设计并实现了多阶段 RAG 优化管线（查询改写 → 混合检索 → LLM 重排序 → 上下文压缩），将系统综合评测得分从 0.675 提升至0.896，其中上下文精度提升 91.5%，忠实度提升 28%。</w:t>
                            </w:r>
                          </w:p>
                          <w:p w14:paraId="5613655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 w:hanging="36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color w:val="000000"/>
                                <w:sz w:val="19"/>
                                <w:szCs w:val="19"/>
                              </w:rPr>
                              <w:t>标签体系与反馈闭环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：实现文档自动关键词提取+用户自定义标签，接入用户点赞 / 点踩反馈，为后续迭代优化提供数据支撑</w:t>
                            </w:r>
                          </w:p>
                          <w:p w14:paraId="3EEFC7D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000000"/>
                                <w:kern w:val="2"/>
                                <w:sz w:val="19"/>
                                <w:szCs w:val="19"/>
                                <w:lang w:val="en-US" w:eastAsia="zh-CN" w:bidi="ar-SA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网页爬取模块</w:t>
                            </w:r>
                            <w:r>
                              <w:rPr>
                                <w:rStyle w:val="10"/>
                                <w:b/>
                                <w:color w:val="000000"/>
                                <w:sz w:val="19"/>
                                <w:szCs w:val="19"/>
                              </w:rPr>
                              <w:t>噪音自动过滤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000000"/>
                                <w:kern w:val="2"/>
                                <w:sz w:val="19"/>
                                <w:szCs w:val="19"/>
                                <w:lang w:val="en-US" w:eastAsia="zh-CN" w:bidi="ar-SA"/>
                              </w:rPr>
                              <w:t>自动剥离广告、导航栏、侧栏、页脚等无关内容，保留有信息密度的正文</w:t>
                            </w:r>
                          </w:p>
                          <w:p w14:paraId="66DA8CC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轻量数据中台</w:t>
                            </w:r>
                            <w:r>
                              <w:rPr>
                                <w:rStyle w:val="10"/>
                                <w:b/>
                                <w:color w:val="000000"/>
                                <w:sz w:val="19"/>
                                <w:szCs w:val="19"/>
                              </w:rPr>
                              <w:t>统一数据模型设计</w:t>
                            </w: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000000"/>
                                <w:kern w:val="2"/>
                                <w:sz w:val="19"/>
                                <w:szCs w:val="19"/>
                                <w:lang w:val="en-US" w:eastAsia="zh-CN" w:bidi="ar-SA"/>
                              </w:rPr>
                              <w:t>抽象 RawDocument 中间表示层，无论数据来自文件、网页还是后续扩展的飞书 / Notion，都转成统一格式进入处理管道，新增数据源只写一个适配器，不用改下游逻辑</w:t>
                            </w:r>
                          </w:p>
                          <w:p w14:paraId="6EA6081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2250631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  <w:szCs w:val="19"/>
                              </w:rPr>
                              <w:t>全链路客户服务与工单闭环协同智能体</w:t>
                            </w:r>
                          </w:p>
                          <w:p w14:paraId="0BE418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项目</w:t>
                            </w: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简介: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基于 Multi-Agent + LLM 架构的智能客服系统，设计并实现 6 个专业 AI Agent 协同工作，覆盖从客户接入、意图识别、知识检索、工单创建到闭环解决的全链路流程。</w:t>
                            </w:r>
                          </w:p>
                          <w:p w14:paraId="7648F7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default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技术栈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 xml:space="preserve">：Python / FastAPI / LangGraph / PostgreSQL / Redis / Qdrant /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Vue3</w:t>
                            </w:r>
                          </w:p>
                          <w:p w14:paraId="0C8D72D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多智能体编排架构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：实现意图分类、情绪分析并行预处理 → 画像增强 → 智能路由 → 回复合成的完整流水线；支持 FAQ 回答、工单创建、转人工、直接回复 4 条分支路径，通过条件边动态路由</w:t>
                            </w:r>
                          </w:p>
                          <w:p w14:paraId="742C0C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多路径 RAG 检索系统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：实现查询改写 + 多集合并行搜索 + 结果融合的多路召回策略，同时检索 FAQ、SOP 流程、历史工单解决方案三类知识库；融合前对检索结果做 PII 隐私脱敏处理</w:t>
                            </w:r>
                          </w:p>
                          <w:p w14:paraId="0DF83F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工单全生命周期管理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：设计 8 状态 + 12 条合法转换的工单状态机，实现工单自动分类、优先级计算与 SLA 时效追踪；支持 P0~P3 四级优先级，对应 1h~24h 分级响应时效</w:t>
                            </w:r>
                          </w:p>
                          <w:p w14:paraId="3E0BB3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情绪感知与智能路由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：采用 LLM +规则兜底的双层路由机制；实时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监测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用户情绪，识别情绪或敏感触发词时自动升级人工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服务</w:t>
                            </w:r>
                          </w:p>
                          <w:p w14:paraId="4194E0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88" w:lineRule="atLeast"/>
                              <w:ind w:left="0" w:right="0"/>
                              <w:jc w:val="left"/>
                              <w:rPr>
                                <w:rFonts w:hint="default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Style w:val="10"/>
                                <w:rFonts w:ascii="宋体" w:hAnsi="宋体" w:eastAsia="宋体" w:cs="宋体"/>
                                <w:color w:val="000000"/>
                                <w:sz w:val="19"/>
                                <w:szCs w:val="19"/>
                              </w:rPr>
                              <w:t>知识库自进化闭环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 xml:space="preserve">对话结束后自动触发 LLM 提炼 Q&amp;A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对话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，按置信度分级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自动入库 / 人工审核 / 丢弃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)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  <w:t>，支撑知识库持续迭代优化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67.85pt;margin-top:196pt;height:458.15pt;width:538.55pt;z-index:251660288;mso-width-relative:page;mso-height-relative:page;" filled="f" stroked="f" coordsize="21600,21600" o:gfxdata="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LBIB1vdAAAADQEAAA8AAAAAAAAAAQAgAAAAIgAAAGRycy9kb3ducmV2&#10;LnhtbFBLAQIUABQAAAAIAIdO4kBPzCiwvgEAAHwDAAAOAAAAAAAAAAEAIAAAACw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3B3FA8">
                      <w:pPr>
                        <w:pStyle w:val="4"/>
                        <w:spacing w:before="130"/>
                        <w:ind w:left="0" w:leftChars="0" w:firstLine="0" w:firstLineChars="0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智能文档检索助手（RAG 问答系统）</w:t>
                      </w:r>
                    </w:p>
                    <w:p w14:paraId="70B2D139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项目简介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：基于 RAG 技术的智能文档检索与问答系统，支持多格式文档上传、多知识库管理、语义检索和流式对话，内置 RAGAS 评测体系用于效果量化评估。</w:t>
                      </w:r>
                    </w:p>
                    <w:p w14:paraId="756D28D4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技术栈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 xml:space="preserve">：Python / Streamlit / MySQL / ChromaDB / SQLAlchemy / LangChain </w:t>
                      </w:r>
                    </w:p>
                    <w:p w14:paraId="132B661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 w:hanging="36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color w:val="000000"/>
                          <w:sz w:val="19"/>
                          <w:szCs w:val="19"/>
                        </w:rPr>
                        <w:t>多格式文档解析与知识库管理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>：支持 PDF、Word、TXT、Markdown 四种格式文档的解析与入库</w:t>
                      </w:r>
                    </w:p>
                    <w:p w14:paraId="5CEA11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 w:hanging="36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color w:val="000000"/>
                          <w:sz w:val="19"/>
                          <w:szCs w:val="19"/>
                        </w:rPr>
                        <w:t>RAGAS 自动化评测模块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>：内置完整的 RAG 评测体系，覆盖上下文精确度、召回率、忠实度、答案相关性等 5 项核心指标</w:t>
                      </w:r>
                    </w:p>
                    <w:p w14:paraId="508D635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 w:hanging="36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color w:val="000000"/>
                          <w:sz w:val="19"/>
                          <w:szCs w:val="19"/>
                        </w:rPr>
                        <w:t>混合检索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>：实现 BM25 关键词检索 + 向量语义检索的双路召回</w:t>
                      </w:r>
                    </w:p>
                    <w:p w14:paraId="7502B87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 w:hanging="36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color w:val="000000"/>
                          <w:sz w:val="19"/>
                          <w:szCs w:val="19"/>
                        </w:rPr>
                        <w:t>上下文压缩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>：实现句子级语义过滤，只保留与问题相关的句子送入 LLM，减少无关上下文干扰</w:t>
                      </w:r>
                    </w:p>
                    <w:p w14:paraId="323BE62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 w:hanging="36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rFonts w:hint="eastAsia" w:ascii="Times New Roman" w:hAnsi="Times New Roman" w:eastAsia="宋体" w:cs="Times New Roman"/>
                          <w:color w:val="000000"/>
                          <w:sz w:val="19"/>
                          <w:szCs w:val="19"/>
                          <w:lang w:val="en-US" w:eastAsia="zh-CN"/>
                        </w:rPr>
                        <w:t>优化：</w:t>
                      </w:r>
                      <w:r>
                        <w:rPr>
                          <w:rFonts w:hint="eastAsia"/>
                          <w:color w:val="000000"/>
                          <w:sz w:val="19"/>
                          <w:szCs w:val="19"/>
                        </w:rPr>
                        <w:t>设计并实现了多阶段 RAG 优化管线（查询改写 → 混合检索 → LLM 重排序 → 上下文压缩），将系统综合评测得分从 0.675 提升至0.896，其中上下文精度提升 91.5%，忠实度提升 28%。</w:t>
                      </w:r>
                    </w:p>
                    <w:p w14:paraId="5613655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 w:hanging="36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color w:val="000000"/>
                          <w:sz w:val="19"/>
                          <w:szCs w:val="19"/>
                        </w:rPr>
                        <w:t>标签体系与反馈闭环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>：实现文档自动关键词提取+用户自定义标签，接入用户点赞 / 点踩反馈，为后续迭代优化提供数据支撑</w:t>
                      </w:r>
                    </w:p>
                    <w:p w14:paraId="3EEFC7D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000000"/>
                          <w:kern w:val="2"/>
                          <w:sz w:val="19"/>
                          <w:szCs w:val="19"/>
                          <w:lang w:val="en-US" w:eastAsia="zh-CN" w:bidi="ar-SA"/>
                        </w:rPr>
                      </w:pPr>
                      <w:r>
                        <w:rPr>
                          <w:color w:val="000000"/>
                          <w:sz w:val="19"/>
                          <w:szCs w:val="19"/>
                        </w:rPr>
                        <w:t>网页爬取模块</w:t>
                      </w:r>
                      <w:r>
                        <w:rPr>
                          <w:rStyle w:val="10"/>
                          <w:b/>
                          <w:color w:val="000000"/>
                          <w:sz w:val="19"/>
                          <w:szCs w:val="19"/>
                        </w:rPr>
                        <w:t>噪音自动过滤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>：</w:t>
                      </w:r>
                      <w:r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000000"/>
                          <w:kern w:val="2"/>
                          <w:sz w:val="19"/>
                          <w:szCs w:val="19"/>
                          <w:lang w:val="en-US" w:eastAsia="zh-CN" w:bidi="ar-SA"/>
                        </w:rPr>
                        <w:t>自动剥离广告、导航栏、侧栏、页脚等无关内容，保留有信息密度的正文</w:t>
                      </w:r>
                    </w:p>
                    <w:p w14:paraId="66DA8CC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color w:val="000000"/>
                          <w:sz w:val="19"/>
                          <w:szCs w:val="19"/>
                        </w:rPr>
                        <w:t>轻量数据中台</w:t>
                      </w:r>
                      <w:r>
                        <w:rPr>
                          <w:rStyle w:val="10"/>
                          <w:b/>
                          <w:color w:val="000000"/>
                          <w:sz w:val="19"/>
                          <w:szCs w:val="19"/>
                        </w:rPr>
                        <w:t>统一数据模型设计</w:t>
                      </w:r>
                      <w:r>
                        <w:rPr>
                          <w:color w:val="000000"/>
                          <w:sz w:val="19"/>
                          <w:szCs w:val="19"/>
                        </w:rPr>
                        <w:t>：</w:t>
                      </w:r>
                      <w:r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000000"/>
                          <w:kern w:val="2"/>
                          <w:sz w:val="19"/>
                          <w:szCs w:val="19"/>
                          <w:lang w:val="en-US" w:eastAsia="zh-CN" w:bidi="ar-SA"/>
                        </w:rPr>
                        <w:t>抽象 RawDocument 中间表示层，无论数据来自文件、网页还是后续扩展的飞书 / Notion，都转成统一格式进入处理管道，新增数据源只写一个适配器，不用改下游逻辑</w:t>
                      </w:r>
                    </w:p>
                    <w:p w14:paraId="6EA6081E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2250631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color w:val="000000"/>
                          <w:sz w:val="19"/>
                          <w:szCs w:val="19"/>
                        </w:rPr>
                        <w:t>全链路客户服务与工单闭环协同智能体</w:t>
                      </w:r>
                    </w:p>
                    <w:p w14:paraId="0BE41856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项目</w:t>
                      </w:r>
                      <w:r>
                        <w:rPr>
                          <w:rStyle w:val="10"/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简介: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基于 Multi-Agent + LLM 架构的智能客服系统，设计并实现 6 个专业 AI Agent 协同工作，覆盖从客户接入、意图识别、知识检索、工单创建到闭环解决的全链路流程。</w:t>
                      </w:r>
                    </w:p>
                    <w:p w14:paraId="7648F7F5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default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技术栈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 xml:space="preserve">：Python / FastAPI / LangGraph / PostgreSQL / Redis / Qdrant /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Vue3</w:t>
                      </w:r>
                    </w:p>
                    <w:p w14:paraId="0C8D72DF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多智能体编排架构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：实现意图分类、情绪分析并行预处理 → 画像增强 → 智能路由 → 回复合成的完整流水线；支持 FAQ 回答、工单创建、转人工、直接回复 4 条分支路径，通过条件边动态路由</w:t>
                      </w:r>
                    </w:p>
                    <w:p w14:paraId="742C0C50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多路径 RAG 检索系统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：实现查询改写 + 多集合并行搜索 + 结果融合的多路召回策略，同时检索 FAQ、SOP 流程、历史工单解决方案三类知识库；融合前对检索结果做 PII 隐私脱敏处理</w:t>
                      </w:r>
                    </w:p>
                    <w:p w14:paraId="0DF83F15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工单全生命周期管理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：设计 8 状态 + 12 条合法转换的工单状态机，实现工单自动分类、优先级计算与 SLA 时效追踪；支持 P0~P3 四级优先级，对应 1h~24h 分级响应时效</w:t>
                      </w:r>
                    </w:p>
                    <w:p w14:paraId="3E0BB398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情绪感知与智能路由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：采用 LLM +规则兜底的双层路由机制；实时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监测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用户情绪，识别情绪或敏感触发词时自动升级人工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服务</w:t>
                      </w:r>
                    </w:p>
                    <w:p w14:paraId="4194E08E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88" w:lineRule="atLeast"/>
                        <w:ind w:left="0" w:right="0"/>
                        <w:jc w:val="left"/>
                        <w:rPr>
                          <w:rFonts w:hint="default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Style w:val="10"/>
                          <w:rFonts w:ascii="宋体" w:hAnsi="宋体" w:eastAsia="宋体" w:cs="宋体"/>
                          <w:color w:val="000000"/>
                          <w:sz w:val="19"/>
                          <w:szCs w:val="19"/>
                        </w:rPr>
                        <w:t>知识库自进化闭环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 xml:space="preserve">对话结束后自动触发 LLM 提炼 Q&amp;A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对话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，按置信度分级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自动入库 / 人工审核 / 丢弃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)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w:t>，支撑知识库持续迭代优化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2287905</wp:posOffset>
                </wp:positionV>
                <wp:extent cx="6736080" cy="288925"/>
                <wp:effectExtent l="0" t="0" r="0" b="63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925"/>
                          <a:chOff x="1902" y="6244"/>
                          <a:chExt cx="10608" cy="455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57788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3" cy="455"/>
                            <a:chOff x="1902" y="6244"/>
                            <a:chExt cx="2703" cy="455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7E178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9C3228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6495C94">
                                <w:pPr>
                                  <w:pStyle w:val="7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  <w:lang w:val="en-US" w:eastAsia="zh-CN"/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4pt;margin-top:180.15pt;height:22.75pt;width:530.4pt;z-index:251665408;mso-width-relative:page;mso-height-relative:page;" coordorigin="1902,6244" coordsize="10608,455" o:gfxdata="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AG4i2B3AAAAAwBAAAPAAAAAAAAAAEAIAAAACIAAABkcnMvZG93bnJldi54bWxQ&#10;SwECFAAUAAAACACHTuJAlvQFqIIDAACoDAAADgAAAAAAAAABACAAAAArAQAAZHJzL2Uyb0RvYy54&#10;bWxQSwUGAAAAAAYABgBZAQAAHwcAAAAA&#10;">
                <o:lock v:ext="edit" aspectratio="f"/>
                <v:shape id="平行四边形 61" o:spid="_x0000_s1026" o:spt="7" type="#_x0000_t7" style="position:absolute;left:4630;top:6587;flip:x;height:92;width:7880;v-text-anchor:middle;" fillcolor="#53637C" filled="t" stroked="f" coordsize="21600,21600" o:gfxdata="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j/AvQAA&#10;ANwAAAAPAAAAAAAAAAEAIAAAACIAAABkcnMvZG93bnJldi54bWxQSwECFAAUAAAACACHTuJAMy8F&#10;njsAAAA5AAAAEAAAAAAAAAABACAAAAAMAQAAZHJzL3NoYXBleG1sLnhtbFBLBQYAAAAABgAGAFsB&#10;AAC2AwAAAAA=&#10;" adj="162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457788A">
                        <w:pPr>
                          <w:jc w:val="center"/>
                        </w:pPr>
                      </w:p>
                    </w:txbxContent>
                  </v:textbox>
                </v:shape>
                <v:group id="_x0000_s1026" o:spid="_x0000_s1026" o:spt="203" style="position:absolute;left:1902;top:6244;height:455;width:2703;" coordorigin="1902,6244" coordsize="2703,455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6" o:spid="_x0000_s1026" o:spt="1" style="position:absolute;left:1902;top:6269;height:410;width:1514;v-text-anchor:middle;" fillcolor="#53637C" filled="t" stroked="f" coordsize="21600,21600" o:gfxdata="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nh1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87E1787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梯形 26" o:spid="_x0000_s1026" style="position:absolute;left:2916;top:6269;height:410;width:1689;v-text-anchor:middle;" fillcolor="#53637C" filled="t" stroked="f" coordsize="1689,410" o:gfxdata="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Wxc0vQAA&#10;ANwAAAAPAAAAAAAAAAEAIAAAACIAAABkcnMvZG93bnJldi54bWxQSwECFAAUAAAACACHTuJAMy8F&#10;njsAAAA5AAAAEAAAAAAAAAABACAAAAAMAQAAZHJzL3NoYXBleG1sLnhtbFBLBQYAAAAABgAGAFsB&#10;AAC2AwAAAAA=&#10;" path="m0,410l244,0,1444,0,1689,410xe">
                    <v:path textboxrect="0,0,1689,410"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9C32289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31" o:spid="_x0000_s1026" o:spt="1" style="position:absolute;left:2414;top:6244;height:455;width:1485;v-text-anchor:middle;" filled="f" stroked="f" coordsize="21600,21600" o:gfxdata="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wl7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6495C94">
                          <w:pPr>
                            <w:pStyle w:val="7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  <w:lang w:val="en-US" w:eastAsia="zh-CN"/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-793115</wp:posOffset>
                </wp:positionH>
                <wp:positionV relativeFrom="paragraph">
                  <wp:posOffset>1640840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BD4C0A">
                            <w:pPr>
                              <w:pStyle w:val="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.6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山东建筑大学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软件工程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4BD20430">
                            <w:pPr>
                              <w:pStyle w:val="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eastAsia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color w:val="3A3A3A"/>
                              </w:rPr>
                              <w:t>：</w:t>
                            </w:r>
                            <w:r>
                              <w:rPr>
                                <w:rFonts w:hint="eastAsia" w:ascii="Arial" w:hAnsi="Arial" w:eastAsia="Arial"/>
                                <w:color w:val="3A3A3A"/>
                                <w:lang w:val="en-US" w:eastAsia="zh-CN"/>
                              </w:rPr>
                              <w:t>J</w:t>
                            </w:r>
                            <w:r>
                              <w:rPr>
                                <w:rFonts w:ascii="Arial" w:hAnsi="Arial" w:eastAsia="Arial"/>
                                <w:color w:val="3A3A3A"/>
                              </w:rPr>
                              <w:t>avaweb</w:t>
                            </w:r>
                            <w:r>
                              <w:rPr>
                                <w:color w:val="3A3A3A"/>
                                <w:spacing w:val="-1"/>
                              </w:rPr>
                              <w:t>应用开发、操作系统、</w:t>
                            </w:r>
                            <w:r>
                              <w:rPr>
                                <w:rFonts w:hint="eastAsia"/>
                                <w:color w:val="3A3A3A"/>
                                <w:spacing w:val="-1"/>
                                <w:lang w:val="en-US" w:eastAsia="zh-CN"/>
                              </w:rPr>
                              <w:t>Python</w:t>
                            </w:r>
                            <w:r>
                              <w:rPr>
                                <w:color w:val="3A3A3A"/>
                                <w:spacing w:val="-1"/>
                              </w:rPr>
                              <w:t>程序设计、数据结构、数据库原理及应用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45pt;margin-top:129.2pt;height:71.2pt;width:534.4pt;z-index:251659264;mso-width-relative:page;mso-height-relative:page;" filled="f" stroked="f" coordsize="21600,21600" o:gfxdata="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PITqojbAAAADAEAAA8A&#10;AAAAAAAAAQAgAAAAIgAAAGRycy9kb3ducmV2LnhtbFBLAQIUABQAAAAIAIdO4kC8maphogEAADoD&#10;AAAOAAAAAAAAAAEAIAAAACo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4BD4C0A">
                      <w:pPr>
                        <w:pStyle w:val="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.6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山东建筑大学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软件工程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 w14:paraId="4BD20430">
                      <w:pPr>
                        <w:pStyle w:val="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eastAsia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color w:val="3A3A3A"/>
                        </w:rPr>
                        <w:t>：</w:t>
                      </w:r>
                      <w:r>
                        <w:rPr>
                          <w:rFonts w:hint="eastAsia" w:ascii="Arial" w:hAnsi="Arial" w:eastAsia="Arial"/>
                          <w:color w:val="3A3A3A"/>
                          <w:lang w:val="en-US" w:eastAsia="zh-CN"/>
                        </w:rPr>
                        <w:t>J</w:t>
                      </w:r>
                      <w:r>
                        <w:rPr>
                          <w:rFonts w:ascii="Arial" w:hAnsi="Arial" w:eastAsia="Arial"/>
                          <w:color w:val="3A3A3A"/>
                        </w:rPr>
                        <w:t>avaweb</w:t>
                      </w:r>
                      <w:r>
                        <w:rPr>
                          <w:color w:val="3A3A3A"/>
                          <w:spacing w:val="-1"/>
                        </w:rPr>
                        <w:t>应用开发、操作系统、</w:t>
                      </w:r>
                      <w:r>
                        <w:rPr>
                          <w:rFonts w:hint="eastAsia"/>
                          <w:color w:val="3A3A3A"/>
                          <w:spacing w:val="-1"/>
                          <w:lang w:val="en-US" w:eastAsia="zh-CN"/>
                        </w:rPr>
                        <w:t>Python</w:t>
                      </w:r>
                      <w:r>
                        <w:rPr>
                          <w:color w:val="3A3A3A"/>
                          <w:spacing w:val="-1"/>
                        </w:rPr>
                        <w:t>程序设计、数据结构、数据库原理及应用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1392555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5C23A5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6" o:spid="_x0000_s1026" o:spt="1" style="position:absolute;left:0pt;margin-left:-61.4pt;margin-top:109.65pt;height:20.5pt;width:75.7pt;z-index:251680768;v-text-anchor:middle;mso-width-relative:page;mso-height-relative:page;" fillcolor="#53637C" filled="t" stroked="f" coordsize="21600,21600" o:gfxdata="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Wmdl12QAAAAsBAAAPAAAAAAAAAAEAIAAAACIAAABk&#10;cnMvZG93bnJldi54bWxQSwECFAAUAAAACACHTuJAMBxZ+wUCAADrAwAADgAAAAAAAAABACAAAAAo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F5C23A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1392555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2E1FAC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梯形 26" o:spid="_x0000_s1026" style="position:absolute;left:0pt;margin-left:-10.7pt;margin-top:109.65pt;height:20.5pt;width:84.45pt;z-index:251681792;v-text-anchor:middle;mso-width-relative:page;mso-height-relative:page;" fillcolor="#53637C" filled="t" stroked="f" coordsize="1072515,260350" o:gfxdata="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R5c79kA&#10;AAALAQAADwAAAAAAAAABACAAAAAiAAAAZHJzL2Rvd25yZXYueG1sUEsBAhQAFAAAAAgAh07iQNuO&#10;2yceAgAAHgQAAA4AAAAAAAAAAQAgAAAAKAEAAGRycy9lMm9Eb2MueG1sUEsFBgAAAAAGAAYAWQEA&#10;ALgFAAAAAA==&#10;" path="m0,260350l155220,0,917294,0,1072515,260350xe">
                <v:path textboxrect="0,0,1072515,260350" o:connectlocs="536257,0;77610,130175;536257,260350;994904,13017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12E1FA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-695960</wp:posOffset>
                </wp:positionH>
                <wp:positionV relativeFrom="paragraph">
                  <wp:posOffset>1455420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E67EF7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54.8pt;margin-top:114.6pt;height:11.85pt;width:18.75pt;z-index:251683840;v-text-anchor:middle-center;mso-width-relative:page;mso-height-relative:page;" fillcolor="#FFFFFF [3212]" filled="t" stroked="f" coordsize="3931,2392" o:gfxdata="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textboxrect="0,0,3931,2392" o:connectlocs="84507842,37103120;56236813,24504763;24414627,37103120;15536581,33268832;15536581,44569861;17950299,48029359;15481093,51488856;18116763,63654729;10348472,63654729;13011886,51431162;10847862,48029359;12928654,44656308;12928654,32144461;0,26522793;56874923,0;109061189,26868768;84507842,37103120;55598704,30904827;81261806,39957177;81261806,61896164;54294801,68959300;30490540,61896164;30490540,39957177;55598704,30904827;55265777,64923241;75962723,59560975;55265777,54169958;34596636,59560975;55265777,64923241" o:connectangles="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5E67EF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-454660</wp:posOffset>
                </wp:positionH>
                <wp:positionV relativeFrom="paragraph">
                  <wp:posOffset>1376680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C5E989">
                            <w:pPr>
                              <w:pStyle w:val="7"/>
                              <w:spacing w:before="0" w:beforeAutospacing="0" w:after="0" w:afterAutospacing="0" w:line="312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35.8pt;margin-top:108.4pt;height:22.75pt;width:74.25pt;z-index:251682816;v-text-anchor:middle;mso-width-relative:page;mso-height-relative:page;" filled="f" stroked="f" coordsize="21600,21600" o:gfxdata="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mAOkb2AAAAAoBAAAPAAAAAAAAAAEAIAAAACIAAABkcnMvZG93bnJldi54bWxQSwECFAAU&#10;AAAACACHTuJAm7QM//EBAADDAwAADgAAAAAAAAABACAAAAAnAQAAZHJzL2Uyb0RvYy54bWxQSwUG&#10;AAAAAAYABgBZAQAAi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C5E989">
                      <w:pPr>
                        <w:pStyle w:val="7"/>
                        <w:spacing w:before="0" w:beforeAutospacing="0" w:after="0" w:afterAutospacing="0" w:line="312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1594485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F0C8AE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61" o:spid="_x0000_s1026" o:spt="7" type="#_x0000_t7" style="position:absolute;left:0pt;flip:x;margin-left:75pt;margin-top:125.55pt;height:4.6pt;width:394pt;z-index:251679744;v-text-anchor:middle;mso-width-relative:page;mso-height-relative:page;" fillcolor="#53637C" filled="t" stroked="f" coordsize="21600,21600" o:gfxdata="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iWrPgdoAAAALAQAADwAAAAAAAAABACAAAAAiAAAAZHJzL2Rvd25y&#10;ZXYueG1sUEsBAhQAFAAAAAgAh07iQHTV4zk1AgAANQQAAA4AAAAAAAAAAQAgAAAAKQEAAGRycy9l&#10;Mm9Eb2MueG1sUEsFBgAAAAAGAAYAWQEAANAFAAAAAA==&#10;" adj="16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CF0C8A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4CB99C">
                            <w:pPr>
                              <w:pStyle w:val="7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28.65pt;height:20.75pt;width:146.9pt;z-index:251662336;mso-width-relative:page;mso-height-relative:page;" filled="f" stroked="f" coordsize="21600,21600" o:gfxdata="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CKZWDbAAAACgEAAA8AAAAAAAAAAQAgAAAAIgAAAGRycy9kb3ducmV2LnhtbFBLAQIUABQA&#10;AAAIAIdO4kBJVOQotAEAAFA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04CB99C">
                      <w:pPr>
                        <w:pStyle w:val="7"/>
                        <w:spacing w:before="0" w:beforeAutospacing="0" w:after="0" w:afterAutospacing="0" w:line="2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73DC80">
                            <w:pPr>
                              <w:pStyle w:val="7"/>
                              <w:spacing w:before="0" w:beforeAutospacing="0" w:after="0" w:afterAutospacing="0" w:line="600" w:lineRule="exact"/>
                              <w:rPr>
                                <w:rFonts w:hint="eastAsia" w:eastAsia="宋体"/>
                                <w:color w:val="53637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赵冠杰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-4.65pt;height:37.4pt;width:105.2pt;z-index:251661312;mso-width-relative:page;mso-height-relative:page;" filled="f" stroked="f" coordsize="21600,21600" o:gfxdata="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Ib6K92gAAAAkBAAAPAAAAAAAAAAEAIAAAACIAAABkcnMvZG93bnJldi54bWxQSwECFAAU&#10;AAAACACHTuJAsqIjPrYBAABP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73DC80">
                      <w:pPr>
                        <w:pStyle w:val="7"/>
                        <w:spacing w:before="0" w:beforeAutospacing="0" w:after="0" w:afterAutospacing="0" w:line="600" w:lineRule="exact"/>
                        <w:rPr>
                          <w:rFonts w:hint="eastAsia" w:eastAsia="宋体"/>
                          <w:color w:val="53637D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  <w:lang w:val="en-US" w:eastAsia="zh-CN"/>
                        </w:rPr>
                        <w:t>赵冠杰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6E8E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709EF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55pt;margin-top:83.05pt;height:13.5pt;width:13.5pt;z-index:251672576;mso-width-relative:page;mso-height-relative:page;" coordorigin="3622,3054" coordsize="270,270" o:gfxdata="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oeDaT9YAAAALAQAADwAAAAAAAAABACAAAAAiAAAAZHJz&#10;L2Rvd25yZXYueG1sUEsBAhQAFAAAAAgAh07iQOEdrfRABAAAHgsAAA4AAAAAAAAAAQAgAAAAJQEA&#10;AGRycy9lMm9Eb2MueG1sUEsFBgAAAAAGAAYAWQEAANcHAAAAAA==&#10;">
                <o:lock v:ext="edit" aspectratio="f"/>
                <v:shape id="椭圆 4" o:spid="_x0000_s1026" o:spt="3" type="#_x0000_t3" style="position:absolute;left:3622;top:3054;height:270;width:270;v-text-anchor:middle;" fillcolor="#53637C" filled="t" stroked="f" coordsize="21600,21600" o:gfxdata="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lX7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456E8EF">
                        <w:pPr>
                          <w:jc w:val="center"/>
                        </w:pPr>
                      </w:p>
                    </w:txbxContent>
                  </v:textbox>
                </v:shape>
                <v:shape id="信息" o:spid="_x0000_s1026" o:spt="100" style="position:absolute;left:3677;top:3135;height:108;width:161;v-text-anchor:middle;" fillcolor="#FFFFFF [3212]" filled="t" stroked="f" coordsize="4974795,3320682" o:gfxdata="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3+kW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path textboxrect="0,0,4974795,3320682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D709EFE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B3F92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BE13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7pt;margin-top:56.9pt;height:13.5pt;width:13.5pt;z-index:251671552;mso-width-relative:page;mso-height-relative:page;" coordorigin="3605,2531" coordsize="270,270" o:gfxdata="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NbdrRnYAAAACwEAAA8AAAAAAAAAAQAgAAAAIgAAAGRycy9kb3ducmV2LnhtbFBLAQIUABQA&#10;AAAIAIdO4kA28nBenAQAAOoMAAAOAAAAAAAAAAEAIAAAACcBAABkcnMvZTJvRG9jLnhtbFBLBQYA&#10;AAAABgAGAFkBAAA1CAAAAAA=&#10;">
                <o:lock v:ext="edit" aspectratio="f"/>
                <v:shape id="椭圆 4" o:spid="_x0000_s1026" o:spt="3" type="#_x0000_t3" style="position:absolute;left:3605;top:2531;height:270;width:270;v-text-anchor:middle;" fillcolor="#53637C" filled="t" stroked="f" coordsize="21600,21600" o:gfxdata="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10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DB3F927">
                        <w:pPr>
                          <w:jc w:val="center"/>
                        </w:pPr>
                      </w:p>
                    </w:txbxContent>
                  </v:textbox>
                </v:shape>
                <v:shape id="定位" o:spid="_x0000_s1026" o:spt="100" style="position:absolute;left:3689;top:2576;height:181;width:102;v-text-anchor:middle;" fillcolor="#FFFFFF [3212]" filled="t" stroked="f" coordsize="559792,955625" o:gfxdata="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mwpPugAAANwA&#10;AAAPAAAAAAAAAAEAIAAAACIAAABkcnMvZG93bnJldi54bWxQSwECFAAUAAAACACHTuJAMy8FnjsA&#10;AAA5AAAAEAAAAAAAAAABACAAAAAJAQAAZHJzL3NoYXBleG1sLnhtbFBLBQYAAAAABgAGAFsBAACz&#10;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path textboxrect="0,0,559792,955625"/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>
                    <w:txbxContent>
                      <w:p w14:paraId="5EBE13C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104E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4F9C1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pt;margin-top:82.4pt;height:13.5pt;width:13.5pt;z-index:251670528;mso-width-relative:page;mso-height-relative:page;" coordorigin="847,3041" coordsize="270,270" o:gfxdata="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">
                <o:lock v:ext="edit" aspectratio="f"/>
                <v:shape id="椭圆 4" o:spid="_x0000_s1026" o:spt="3" type="#_x0000_t3" style="position:absolute;left:847;top:3041;height:270;width:270;v-text-anchor:middle;" fillcolor="#53637C" filled="t" stroked="f" coordsize="21600,21600" o:gfxdata="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3Ne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7104E3D">
                        <w:pPr>
                          <w:jc w:val="center"/>
                        </w:pPr>
                      </w:p>
                    </w:txbxContent>
                  </v:textbox>
                </v:shape>
                <v:shape id="手机" o:spid="_x0000_s1026" o:spt="100" style="position:absolute;left:931;top:3091;height:170;width:102;v-text-anchor:middle;" fillcolor="#FFFFFF [3212]" filled="t" stroked="f" coordsize="2938,5511" o:gfxdata="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YX6LsAAADb&#10;AAAADwAAAAAAAAABACAAAAAiAAAAZHJzL2Rvd25yZXYueG1sUEsBAhQAFAAAAAgAh07iQDMvBZ47&#10;AAAAOQAAABAAAAAAAAAAAQAgAAAACgEAAGRycy9zaGFwZXhtbC54bWxQSwUGAAAAAAYABgBbAQAA&#10;tAM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  <v:path textboxrect="0,0,2938,5511" o:connectlocs="4668,74;3120,490;1800,1279;792,2377;168,3678;0,53869;168,55096;792,56407;1800,57495;3120,58284;4668,58710;30030,58764;31638,58476;33054,57793;34171,56802;34927,55554;35251,54125;35203,4158;34711,2783;33823,1620;32598,714;31122,170;14331,3934;21364,4009;21844,4350;22048,4905;21904,5374;21460,5768;14331,5886;13802,5768;13346,5374;13214,4905;13406,4350;13898,4009;17619,56812;16647,56684;15771,56311;15075,55735;14583,55010;14342,54168;14367,53422;14655,52590;15183,51897;15903,51364;16791,51022;17619,50937;18615,51065;19480,51438;20176,51993;20680,52728;20920,53582;20896,54328;20608,55149;20080,55853;19336,56386;18447,56716;33066,48975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C4F9C1C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398145" cy="171450"/>
                <wp:effectExtent l="0" t="0" r="13335" b="1143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145" cy="171450"/>
                          <a:chOff x="845" y="2535"/>
                          <a:chExt cx="627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5E95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565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1EF9E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85pt;margin-top:57.1pt;height:13.5pt;width:31.35pt;z-index:251669504;mso-width-relative:page;mso-height-relative:page;" coordorigin="845,2535" coordsize="627,270" o:gfxdata="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">
                <o:lock v:ext="edit" aspectratio="f"/>
                <v:shape id="_x0000_s1026" o:spid="_x0000_s1026" o:spt="3" type="#_x0000_t3" style="position:absolute;left:845;top:2535;height:270;width:270;v-text-anchor:middle;" fillcolor="#53637C" filled="t" stroked="f" coordsize="21600,21600" o:gfxdata="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Cmnm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8E5E951">
                        <w:pPr>
                          <w:jc w:val="center"/>
                        </w:pPr>
                      </w:p>
                    </w:txbxContent>
                  </v:textbox>
                </v:shape>
                <v:shape id="日历" o:spid="_x0000_s1026" o:spt="100" style="position:absolute;left:907;top:2597;height:147;width:565;mso-wrap-style:none;v-text-anchor:middle-center;" fillcolor="#FFFFFF [3212]" filled="t" stroked="f" coordsize="590,634" o:gfxdata="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JG9vQAA&#10;AN0AAAAPAAAAAAAAAAEAIAAAACIAAABkcnMvZG93bnJldi54bWxQSwECFAAUAAAACACHTuJAMy8F&#10;njsAAAA5AAAAEAAAAAAAAAABACAAAAAMAQAAZHJzL3NoYXBleG1sLnhtbFBLBQYAAAAABgAGAFsB&#10;AAC2AwAAAAA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<v:path textboxrect="0,0,590,634" o:connectlocs="957470,368060;957470,291024;809072,339089;898517,310118;898517,339089;898517,261395;1048948,213330;809072,213330;898517,213330;957470,232424;1048948,28970;898517,19094;809072,28970;359814,0;180923,28970;180923,416783;1197346,77694;1138393,368060;89445,368060;1138393,368060;89445,106664;329321,57941;420799,67818;809072,67818;898517,57941;1138393,106664;329321,261395;329321,184359;180923,232424;239876,213330;239876,232424;569197,261395;719627,213330;479752,213330;569197,213330;658642,232424;239876,368060;420799,339089;239876,291024;239876,368060;329321,310118;239876,310118;658642,368060;658642,291024;479752,339089;569197,310118;569197,339089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>
                    <w:txbxContent>
                      <w:p w14:paraId="0B1EF9E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201549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201549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3C906">
                            <w:pPr>
                              <w:pStyle w:val="7"/>
                              <w:spacing w:before="0" w:beforeAutospacing="0" w:after="0" w:afterAutospacing="0" w:line="500" w:lineRule="exact"/>
                              <w:rPr>
                                <w:rFonts w:hint="default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山东济南</w:t>
                            </w:r>
                          </w:p>
                          <w:p w14:paraId="34EEFD34">
                            <w:pPr>
                              <w:pStyle w:val="7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1653094411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98.7pt;margin-top:43.75pt;height:57.2pt;width:158.7pt;z-index:251668480;mso-width-relative:page;mso-height-relative:page;" filled="f" stroked="f" coordsize="21600,21600" o:gfxdata="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Mtp/dcAAAAKAQAADwAAAAAAAAABACAAAAAiAAAAZHJz&#10;L2Rvd25yZXYueG1sUEsBAhQAFAAAAAgAh07iQAf2dMLMAQAAg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DC3C906">
                      <w:pPr>
                        <w:pStyle w:val="7"/>
                        <w:spacing w:before="0" w:beforeAutospacing="0" w:after="0" w:afterAutospacing="0" w:line="500" w:lineRule="exact"/>
                        <w:rPr>
                          <w:rFonts w:hint="default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山东济南</w:t>
                      </w:r>
                    </w:p>
                    <w:p w14:paraId="34EEFD34">
                      <w:pPr>
                        <w:pStyle w:val="7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1653094411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74E06">
                            <w:pPr>
                              <w:pStyle w:val="7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2004.9.24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 w14:paraId="558AB817">
                            <w:pPr>
                              <w:pStyle w:val="7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19353177246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0.45pt;margin-top:43.75pt;height:57.2pt;width:124.8pt;z-index:251675648;mso-width-relative:page;mso-height-relative:page;" filled="f" stroked="f" coordsize="21600,21600" o:gfxdata="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nLKv9gAAAAKAQAADwAAAAAAAAABACAAAAAiAAAA&#10;ZHJzL2Rvd25yZXYueG1sUEsBAhQAFAAAAAgAh07iQJumkUfOAQAAgg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D074E06">
                      <w:pPr>
                        <w:pStyle w:val="7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2004.9.24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 w14:paraId="558AB817">
                      <w:pPr>
                        <w:pStyle w:val="7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19353177246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100.3pt;height:0pt;width:297.65pt;z-index:251678720;mso-width-relative:page;mso-height-relative:page;" filled="f" stroked="t" coordsize="21600,21600" o:gfxdata="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c/edjYAAAADAEAAA8AAAAAAAAAAQAgAAAAIgAAAGRycy9kb3ducmV2Lnht&#10;bFBLAQIUABQAAAAIAIdO4kB6fFXW+QEAAMEDAAAOAAAAAAAAAAEAIAAAACcBAABkcnMvZTJvRG9j&#10;LnhtbFBLBQYAAAAABgAGAFkBAACSBQAAAAA=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76.2pt;height:0pt;width:297.65pt;z-index:251677696;mso-width-relative:page;mso-height-relative:page;" filled="f" stroked="t" coordsize="21600,21600" o:gfxdata="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xI8lN2QAAAAwBAAAPAAAAAAAAAAEAIAAAACIAAABkcnMvZG93bnJldi54&#10;bWxQSwECFAAUAAAACACHTuJAHkGievkBAADBAwAADgAAAAAAAAABACAAAAAoAQAAZHJzL2Uyb0Rv&#10;Yy54bWxQSwUGAAAAAAYABgBZAQAAkw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49.2pt;height:0pt;width:297.65pt;z-index:251676672;mso-width-relative:page;mso-height-relative:page;" filled="f" stroked="t" coordsize="21600,21600" o:gfxdata="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IfNqU2QAAAAoBAAAPAAAAAAAAAAEAIAAAACIAAABkcnMvZG93bnJldi54bWxQ&#10;SwECFAAUAAAACACHTuJAmagEh/YBAAC/AwAADgAAAAAAAAABACAAAAAoAQAAZHJzL2Uyb0RvYy54&#10;bWxQSwUGAAAAAAYABgBZAQAAkA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BBCC1F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1.95pt;margin-top:-73.6pt;height:15.6pt;width:597.25pt;z-index:251664384;v-text-anchor:middle;mso-width-relative:page;mso-height-relative:page;" fillcolor="#53637C" filled="t" stroked="f" coordsize="21600,21600" o:gfxdata="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wRYtzbAAAADwEAAA8AAAAAAAAAAQAgAAAA&#10;IgAAAGRycy9kb3ducmV2LnhtbFBLAQIUABQAAAAIAIdO4kC+w1UtCAIAAPI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BBBCC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D2634F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5pt;margin-top:754.9pt;height:15.6pt;width:595.25pt;z-index:251673600;v-text-anchor:middle;mso-width-relative:page;mso-height-relative:page;" fillcolor="#53637C" filled="t" stroked="f" coordsize="21600,21600" o:gfxdata="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IjR9PbAAAADwEAAA8AAAAAAAAAAQAgAAAAIgAAAGRy&#10;cy9kb3ducmV2LnhtbFBLAQIUABQAAAAIAIdO4kDg90qLAgIAAOsDAAAOAAAAAAAAAAEAIAAAACo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4D2634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-797560</wp:posOffset>
                </wp:positionV>
                <wp:extent cx="2207260" cy="250190"/>
                <wp:effectExtent l="0" t="0" r="2540" b="1651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57120" y="-172085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8B9C8E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;margin-left:114.2pt;margin-top:-62.8pt;height:19.7pt;width:173.8pt;rotation:11796480f;z-index:251674624;v-text-anchor:middle;mso-width-relative:page;mso-height-relative:page;" fillcolor="#53637C" filled="t" stroked="f" coordsize="3476,394" o:gfxdata="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GCoiijcAAAADAEAAA8AAAAAAAAAAQAgAAAAIgAAAGRycy9k&#10;b3ducmV2LnhtbFBLAQIUABQAAAAIAIdO4kDII9suVAMAAFoIAAAOAAAAAAAAAAEAIAAAACsBAABk&#10;cnMvZTJvRG9jLnhtbFBLBQYAAAAABgAGAFkBAADxBgAAAAA=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58B9C8E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C99DA9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9.05pt;margin-top:106.9pt;height:20.5pt;width:65.6pt;z-index:251663360;v-text-anchor:middle;mso-width-relative:page;mso-height-relative:page;" fillcolor="#FFFFFF" filled="t" stroked="f" coordsize="832959,260653" o:gfxdata="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lNfvtcAAAAKAQAA&#10;DwAAAAAAAAABACAAAAAiAAAAZHJzL2Rvd25yZXYueG1sUEsBAhQAFAAAAAgAh07iQID9HhcaAgAA&#10;IQQAAA4AAAAAAAAAAQAgAAAAJgEAAGRycy9lMm9Eb2MueG1sUEsFBgAAAAAGAAYAWQEAALIFAAAA&#10;AA==&#10;" path="m0,260653l155401,0,677557,0,832959,260653xe">
                <v:path textboxrect="0,0,832959,260653"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0C99DA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5D8EB"/>
    <w:multiLevelType w:val="multilevel"/>
    <w:tmpl w:val="2E65D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7AACE27"/>
    <w:multiLevelType w:val="multilevel"/>
    <w:tmpl w:val="57AAC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SOReumeCategoryDocument" w:val="1"/>
  </w:docVars>
  <w:rsids>
    <w:rsidRoot w:val="7FD536D9"/>
    <w:rsid w:val="00127BF3"/>
    <w:rsid w:val="00832F08"/>
    <w:rsid w:val="00987944"/>
    <w:rsid w:val="009D0225"/>
    <w:rsid w:val="00A26467"/>
    <w:rsid w:val="00AA409B"/>
    <w:rsid w:val="00E758FD"/>
    <w:rsid w:val="042B3DF1"/>
    <w:rsid w:val="04F02C7A"/>
    <w:rsid w:val="06707D09"/>
    <w:rsid w:val="0853014F"/>
    <w:rsid w:val="09067429"/>
    <w:rsid w:val="093A3B61"/>
    <w:rsid w:val="09F66188"/>
    <w:rsid w:val="0ADD0E74"/>
    <w:rsid w:val="0D813DEC"/>
    <w:rsid w:val="0EA46F10"/>
    <w:rsid w:val="0ED20314"/>
    <w:rsid w:val="0F504A33"/>
    <w:rsid w:val="111A2826"/>
    <w:rsid w:val="118176EE"/>
    <w:rsid w:val="12D00801"/>
    <w:rsid w:val="134E0B50"/>
    <w:rsid w:val="17C06E59"/>
    <w:rsid w:val="18A81D59"/>
    <w:rsid w:val="18E33A8D"/>
    <w:rsid w:val="1BF53199"/>
    <w:rsid w:val="1C09289C"/>
    <w:rsid w:val="1EDD3936"/>
    <w:rsid w:val="22FE5422"/>
    <w:rsid w:val="23613884"/>
    <w:rsid w:val="28E83304"/>
    <w:rsid w:val="2A687D75"/>
    <w:rsid w:val="2ADE213E"/>
    <w:rsid w:val="2D8E70E1"/>
    <w:rsid w:val="2EEC7407"/>
    <w:rsid w:val="2F8E5984"/>
    <w:rsid w:val="31FE798E"/>
    <w:rsid w:val="35D7664B"/>
    <w:rsid w:val="360370C6"/>
    <w:rsid w:val="36A17680"/>
    <w:rsid w:val="36A23EA6"/>
    <w:rsid w:val="36AD01F3"/>
    <w:rsid w:val="37155105"/>
    <w:rsid w:val="3749118F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CDC03B7"/>
    <w:rsid w:val="4D4C5C42"/>
    <w:rsid w:val="4E13446D"/>
    <w:rsid w:val="4FCC6CC2"/>
    <w:rsid w:val="500B4D10"/>
    <w:rsid w:val="50917A3E"/>
    <w:rsid w:val="517F2E4B"/>
    <w:rsid w:val="51E15CCC"/>
    <w:rsid w:val="54C7484A"/>
    <w:rsid w:val="559125ED"/>
    <w:rsid w:val="58C509B1"/>
    <w:rsid w:val="5AF65A25"/>
    <w:rsid w:val="5AF91545"/>
    <w:rsid w:val="5CDA3D25"/>
    <w:rsid w:val="5CEA75EB"/>
    <w:rsid w:val="5EB61C7A"/>
    <w:rsid w:val="5F157833"/>
    <w:rsid w:val="5F3932D5"/>
    <w:rsid w:val="616D795B"/>
    <w:rsid w:val="648319B1"/>
    <w:rsid w:val="66C17E8E"/>
    <w:rsid w:val="670101CC"/>
    <w:rsid w:val="686E0026"/>
    <w:rsid w:val="688C297E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7"/>
      <w:ind w:left="194"/>
    </w:pPr>
    <w:rPr>
      <w:rFonts w:ascii="宋体" w:hAnsi="宋体" w:eastAsia="宋体" w:cs="宋体"/>
      <w:sz w:val="20"/>
      <w:szCs w:val="20"/>
      <w:lang w:val="en-US" w:eastAsia="zh-CN" w:bidi="ar-SA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6"/>
    <w:qFormat/>
    <w:uiPriority w:val="99"/>
    <w:rPr>
      <w:kern w:val="2"/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Pages>1</Pages>
  <Words>0</Words>
  <Characters>0</Characters>
  <Lines>1</Lines>
  <Paragraphs>1</Paragraphs>
  <TotalTime>83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2017-07-15T02:54:00Z</dcterms:created>
  <dc:creator>kedao</dc:creator>
  <cp:lastModifiedBy>WPS_1696990622</cp:lastModifiedBy>
  <dcterms:modified xsi:type="dcterms:W3CDTF">2026-07-17T13:19:57Z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DD7B54B9BCED4B42BB04996D027D7151_12</vt:lpwstr>
  </property>
</Properties>
</file>